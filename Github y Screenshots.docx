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106226" w:rsidRPr="00106226" w14:paraId="5F408FF9" w14:textId="77777777" w:rsidTr="00106226">
        <w:tc>
          <w:tcPr>
            <w:tcW w:w="4675" w:type="dxa"/>
          </w:tcPr>
          <w:p w14:paraId="6EF24AC0" w14:textId="77777777" w:rsidR="00106226" w:rsidRPr="00106226" w:rsidRDefault="00106226">
            <w:pPr>
              <w:rPr>
                <w:lang w:val="es-ES"/>
              </w:rPr>
            </w:pPr>
            <w:r w:rsidRPr="00106226">
              <w:rPr>
                <w:lang w:val="es-ES"/>
              </w:rPr>
              <w:t>Universidad del Valle de Guatemala</w:t>
            </w:r>
          </w:p>
        </w:tc>
        <w:tc>
          <w:tcPr>
            <w:tcW w:w="4675" w:type="dxa"/>
          </w:tcPr>
          <w:p w14:paraId="602AA674" w14:textId="77777777" w:rsidR="00106226" w:rsidRPr="00106226" w:rsidRDefault="00106226" w:rsidP="00106226">
            <w:pPr>
              <w:jc w:val="right"/>
              <w:rPr>
                <w:lang w:val="es-ES"/>
              </w:rPr>
            </w:pPr>
            <w:r>
              <w:rPr>
                <w:lang w:val="es-ES"/>
              </w:rPr>
              <w:t>22/01/2018</w:t>
            </w:r>
          </w:p>
        </w:tc>
      </w:tr>
      <w:tr w:rsidR="00106226" w:rsidRPr="00106226" w14:paraId="23F615BA" w14:textId="77777777" w:rsidTr="00106226">
        <w:tc>
          <w:tcPr>
            <w:tcW w:w="4675" w:type="dxa"/>
          </w:tcPr>
          <w:p w14:paraId="4AE02982" w14:textId="77777777" w:rsidR="00106226" w:rsidRPr="00106226" w:rsidRDefault="001F66EB">
            <w:pPr>
              <w:rPr>
                <w:lang w:val="es-ES"/>
              </w:rPr>
            </w:pPr>
            <w:r>
              <w:rPr>
                <w:lang w:val="es-ES"/>
              </w:rPr>
              <w:t>Algoritmos y Estructura de Datos</w:t>
            </w:r>
          </w:p>
        </w:tc>
        <w:tc>
          <w:tcPr>
            <w:tcW w:w="4675" w:type="dxa"/>
          </w:tcPr>
          <w:p w14:paraId="14A54934" w14:textId="77777777" w:rsidR="00106226" w:rsidRPr="00106226" w:rsidRDefault="00106226" w:rsidP="00106226">
            <w:pPr>
              <w:jc w:val="right"/>
              <w:rPr>
                <w:lang w:val="es-ES"/>
              </w:rPr>
            </w:pPr>
            <w:r>
              <w:rPr>
                <w:lang w:val="es-ES"/>
              </w:rPr>
              <w:t>Ana Lucía Hernández</w:t>
            </w:r>
            <w:r w:rsidR="001F66EB">
              <w:rPr>
                <w:lang w:val="es-ES"/>
              </w:rPr>
              <w:t xml:space="preserve"> 17138</w:t>
            </w:r>
          </w:p>
        </w:tc>
      </w:tr>
      <w:tr w:rsidR="00106226" w:rsidRPr="00106226" w14:paraId="131F7E1E" w14:textId="77777777" w:rsidTr="00106226">
        <w:tc>
          <w:tcPr>
            <w:tcW w:w="4675" w:type="dxa"/>
          </w:tcPr>
          <w:p w14:paraId="32AC3F23" w14:textId="77777777" w:rsidR="00106226" w:rsidRPr="00106226" w:rsidRDefault="00106226">
            <w:pPr>
              <w:rPr>
                <w:lang w:val="es-ES"/>
              </w:rPr>
            </w:pPr>
          </w:p>
        </w:tc>
        <w:tc>
          <w:tcPr>
            <w:tcW w:w="4675" w:type="dxa"/>
          </w:tcPr>
          <w:p w14:paraId="14FEEEE5" w14:textId="77777777" w:rsidR="00106226" w:rsidRPr="00106226" w:rsidRDefault="001F66EB" w:rsidP="00106226">
            <w:pPr>
              <w:jc w:val="right"/>
              <w:rPr>
                <w:lang w:val="es-ES"/>
              </w:rPr>
            </w:pPr>
            <w:r>
              <w:rPr>
                <w:lang w:val="es-ES"/>
              </w:rPr>
              <w:t>Luis Delgado 17187</w:t>
            </w:r>
          </w:p>
        </w:tc>
      </w:tr>
    </w:tbl>
    <w:p w14:paraId="3A35FDD8" w14:textId="77777777" w:rsidR="00523C78" w:rsidRDefault="001F66EB" w:rsidP="001F66EB">
      <w:pPr>
        <w:jc w:val="center"/>
        <w:rPr>
          <w:lang w:val="es-ES"/>
        </w:rPr>
      </w:pPr>
      <w:r>
        <w:rPr>
          <w:lang w:val="es-ES"/>
        </w:rPr>
        <w:t>HOJA DE TRABAJO 2</w:t>
      </w:r>
    </w:p>
    <w:p w14:paraId="4458231B" w14:textId="77777777" w:rsidR="001F66EB" w:rsidRDefault="001F66EB" w:rsidP="001F66EB">
      <w:pPr>
        <w:jc w:val="center"/>
        <w:rPr>
          <w:lang w:val="es-ES"/>
        </w:rPr>
      </w:pPr>
    </w:p>
    <w:p w14:paraId="0447A245" w14:textId="77777777" w:rsidR="001F66EB" w:rsidRDefault="001F66EB" w:rsidP="001F66EB">
      <w:pPr>
        <w:rPr>
          <w:b/>
          <w:lang w:val="es-ES"/>
        </w:rPr>
      </w:pPr>
      <w:r>
        <w:rPr>
          <w:b/>
          <w:lang w:val="es-ES"/>
        </w:rPr>
        <w:t xml:space="preserve">Link a repositorio </w:t>
      </w:r>
      <w:proofErr w:type="spellStart"/>
      <w:r>
        <w:rPr>
          <w:b/>
          <w:lang w:val="es-ES"/>
        </w:rPr>
        <w:t>Github</w:t>
      </w:r>
      <w:proofErr w:type="spellEnd"/>
      <w:r>
        <w:rPr>
          <w:b/>
          <w:lang w:val="es-ES"/>
        </w:rPr>
        <w:t>:</w:t>
      </w:r>
    </w:p>
    <w:p w14:paraId="4B28F447" w14:textId="77777777" w:rsidR="001F66EB" w:rsidRDefault="00CC2634" w:rsidP="001F66EB">
      <w:pPr>
        <w:rPr>
          <w:lang w:val="es-ES"/>
        </w:rPr>
      </w:pPr>
      <w:hyperlink r:id="rId4" w:history="1">
        <w:r w:rsidRPr="00E25217">
          <w:rPr>
            <w:rStyle w:val="Hyperlink"/>
            <w:lang w:val="es-ES"/>
          </w:rPr>
          <w:t>https://github.com/LEDODO99/HojaTrabajo2</w:t>
        </w:r>
      </w:hyperlink>
    </w:p>
    <w:p w14:paraId="7D301F02" w14:textId="77777777" w:rsidR="00CC2634" w:rsidRDefault="00CC2634" w:rsidP="001F66EB">
      <w:pPr>
        <w:rPr>
          <w:lang w:val="es-ES"/>
        </w:rPr>
      </w:pPr>
    </w:p>
    <w:p w14:paraId="3A227A0D" w14:textId="77777777" w:rsidR="00CC2634" w:rsidRDefault="00CC2634" w:rsidP="001F66EB">
      <w:pPr>
        <w:rPr>
          <w:lang w:val="es-ES"/>
        </w:rPr>
      </w:pPr>
      <w:proofErr w:type="spellStart"/>
      <w:r>
        <w:rPr>
          <w:lang w:val="es-ES"/>
        </w:rPr>
        <w:t>Screenshots</w:t>
      </w:r>
      <w:proofErr w:type="spellEnd"/>
      <w:r>
        <w:rPr>
          <w:lang w:val="es-ES"/>
        </w:rPr>
        <w:t xml:space="preserve"> de pruebas unitarias: </w:t>
      </w:r>
    </w:p>
    <w:p w14:paraId="08FBAF3E" w14:textId="77777777" w:rsidR="00E43DD6" w:rsidRDefault="00E43DD6" w:rsidP="001F66EB">
      <w:pPr>
        <w:rPr>
          <w:lang w:val="es-ES"/>
        </w:rPr>
      </w:pPr>
    </w:p>
    <w:p w14:paraId="57B114F8" w14:textId="55BA88EC" w:rsidR="00CC2634" w:rsidRDefault="00E43DD6" w:rsidP="001F66EB">
      <w:pPr>
        <w:rPr>
          <w:lang w:val="es-ES"/>
        </w:rPr>
      </w:pPr>
      <w:r>
        <w:rPr>
          <w:lang w:val="es-ES"/>
        </w:rPr>
        <w:t xml:space="preserve">Clase </w:t>
      </w:r>
      <w:proofErr w:type="spellStart"/>
      <w:r w:rsidR="00371FC7">
        <w:rPr>
          <w:lang w:val="es-ES"/>
        </w:rPr>
        <w:t>Calculos</w:t>
      </w:r>
      <w:proofErr w:type="spellEnd"/>
      <w:r w:rsidR="00CC2634">
        <w:rPr>
          <w:lang w:val="es-ES"/>
        </w:rPr>
        <w:t xml:space="preserve"> </w:t>
      </w:r>
      <w:r w:rsidR="00AC6BF9">
        <w:rPr>
          <w:noProof/>
        </w:rPr>
        <w:drawing>
          <wp:inline distT="0" distB="0" distL="0" distR="0" wp14:anchorId="41858C4B" wp14:editId="3B63F08A">
            <wp:extent cx="5929630" cy="3703955"/>
            <wp:effectExtent l="0" t="0" r="0" b="4445"/>
            <wp:docPr id="1" name="Picture 1" descr="/Users/anahernandez/Dropbox/Screenshots/Screenshot 2018-02-02 20.53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nahernandez/Dropbox/Screenshots/Screenshot 2018-02-02 20.53.5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E5C8A" w14:textId="77777777" w:rsidR="00AC6BF9" w:rsidRDefault="00AC6BF9" w:rsidP="001F66EB">
      <w:pPr>
        <w:rPr>
          <w:lang w:val="es-ES"/>
        </w:rPr>
      </w:pPr>
    </w:p>
    <w:p w14:paraId="7023AA23" w14:textId="5911B0F3" w:rsidR="00371FC7" w:rsidRDefault="00371FC7" w:rsidP="001F66EB">
      <w:pPr>
        <w:rPr>
          <w:lang w:val="es-ES"/>
        </w:rPr>
      </w:pPr>
      <w:r>
        <w:rPr>
          <w:lang w:val="es-ES"/>
        </w:rPr>
        <w:t xml:space="preserve">Clase </w:t>
      </w:r>
      <w:proofErr w:type="spellStart"/>
      <w:r>
        <w:rPr>
          <w:lang w:val="es-ES"/>
        </w:rPr>
        <w:t>StackVector</w:t>
      </w:r>
      <w:proofErr w:type="spellEnd"/>
    </w:p>
    <w:p w14:paraId="7FA32286" w14:textId="2C322072" w:rsidR="000F6D61" w:rsidRDefault="000F6D61" w:rsidP="001F66EB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5F89339" wp14:editId="25D44E02">
            <wp:extent cx="5493523" cy="3431540"/>
            <wp:effectExtent l="0" t="0" r="0" b="0"/>
            <wp:docPr id="4" name="Picture 4" descr="../../../../Screenshots/Screenshot%202018-02-02%2022.10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Screenshots/Screenshot%202018-02-02%2022.10.0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518" cy="3432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2E9D7" w14:textId="77777777" w:rsidR="00371FC7" w:rsidRDefault="00371FC7" w:rsidP="001F66EB">
      <w:pPr>
        <w:rPr>
          <w:lang w:val="es-ES"/>
        </w:rPr>
      </w:pPr>
    </w:p>
    <w:p w14:paraId="6DB0E9EE" w14:textId="77777777" w:rsidR="00AC6BF9" w:rsidRDefault="00AC6BF9" w:rsidP="001F66EB">
      <w:pPr>
        <w:rPr>
          <w:b/>
          <w:lang w:val="es-ES"/>
        </w:rPr>
      </w:pPr>
      <w:proofErr w:type="spellStart"/>
      <w:r>
        <w:rPr>
          <w:b/>
          <w:lang w:val="es-ES"/>
        </w:rPr>
        <w:t>Screenshot</w:t>
      </w:r>
      <w:proofErr w:type="spellEnd"/>
      <w:r>
        <w:rPr>
          <w:b/>
          <w:lang w:val="es-ES"/>
        </w:rPr>
        <w:t xml:space="preserve"> de nuestra clase </w:t>
      </w:r>
      <w:proofErr w:type="spellStart"/>
      <w:r>
        <w:rPr>
          <w:b/>
          <w:lang w:val="es-ES"/>
        </w:rPr>
        <w:t>Calculos</w:t>
      </w:r>
      <w:proofErr w:type="spellEnd"/>
      <w:r>
        <w:rPr>
          <w:b/>
          <w:lang w:val="es-ES"/>
        </w:rPr>
        <w:t xml:space="preserve"> funcionando en otra clase principal</w:t>
      </w:r>
    </w:p>
    <w:p w14:paraId="370B3A76" w14:textId="77777777" w:rsidR="00AC6BF9" w:rsidRDefault="00AC6BF9" w:rsidP="001F66EB">
      <w:pPr>
        <w:rPr>
          <w:b/>
          <w:lang w:val="es-ES"/>
        </w:rPr>
      </w:pPr>
    </w:p>
    <w:p w14:paraId="33F9AE22" w14:textId="46D707EB" w:rsidR="004C6A42" w:rsidRPr="004C6A42" w:rsidRDefault="004C6A42" w:rsidP="001F66EB">
      <w:pPr>
        <w:rPr>
          <w:lang w:val="es-ES"/>
        </w:rPr>
      </w:pPr>
      <w:r>
        <w:rPr>
          <w:lang w:val="es-ES"/>
        </w:rPr>
        <w:t xml:space="preserve">Nota: por alguna razón, funciona bien si el archivo </w:t>
      </w:r>
      <w:proofErr w:type="spellStart"/>
      <w:r>
        <w:rPr>
          <w:lang w:val="es-ES"/>
        </w:rPr>
        <w:t>txt</w:t>
      </w:r>
      <w:proofErr w:type="spellEnd"/>
      <w:r>
        <w:rPr>
          <w:lang w:val="es-ES"/>
        </w:rPr>
        <w:t xml:space="preserve"> se encuentra en la carpeta general del proyecto. Si se encuentra en la carpeta </w:t>
      </w:r>
      <w:proofErr w:type="spellStart"/>
      <w:r>
        <w:rPr>
          <w:lang w:val="es-ES"/>
        </w:rPr>
        <w:t>src</w:t>
      </w:r>
      <w:proofErr w:type="spellEnd"/>
      <w:r>
        <w:rPr>
          <w:lang w:val="es-ES"/>
        </w:rPr>
        <w:t xml:space="preserve">, funciona y da el resultado correcto, pero al final tira un error. </w:t>
      </w:r>
    </w:p>
    <w:p w14:paraId="44CE8307" w14:textId="09EAE594" w:rsidR="00AC6BF9" w:rsidRDefault="003A0321" w:rsidP="001F66EB">
      <w:pPr>
        <w:rPr>
          <w:b/>
        </w:rPr>
      </w:pPr>
      <w:r>
        <w:rPr>
          <w:b/>
          <w:noProof/>
        </w:rPr>
        <w:drawing>
          <wp:inline distT="0" distB="0" distL="0" distR="0" wp14:anchorId="50CE787A" wp14:editId="47160D60">
            <wp:extent cx="5420995" cy="3386235"/>
            <wp:effectExtent l="0" t="0" r="0" b="0"/>
            <wp:docPr id="2" name="Picture 2" descr="../../../../Screenshots/Screenshot%202018-02-02%2021.24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Screenshots/Screenshot%202018-02-02%2021.24.0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433" cy="3387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4E0DC" w14:textId="77777777" w:rsidR="00BF309E" w:rsidRDefault="00BF309E" w:rsidP="00DA2E24">
      <w:pPr>
        <w:rPr>
          <w:b/>
          <w:lang w:val="es-ES"/>
        </w:rPr>
      </w:pPr>
    </w:p>
    <w:p w14:paraId="03D2FACD" w14:textId="2DC0A458" w:rsidR="00DA2E24" w:rsidRDefault="00DA2E24" w:rsidP="00DA2E24">
      <w:pPr>
        <w:rPr>
          <w:b/>
          <w:lang w:val="es-ES"/>
        </w:rPr>
      </w:pPr>
      <w:proofErr w:type="spellStart"/>
      <w:r>
        <w:rPr>
          <w:b/>
          <w:lang w:val="es-ES"/>
        </w:rPr>
        <w:t>Screenshot</w:t>
      </w:r>
      <w:bookmarkStart w:id="0" w:name="_GoBack"/>
      <w:bookmarkEnd w:id="0"/>
      <w:proofErr w:type="spellEnd"/>
      <w:r>
        <w:rPr>
          <w:b/>
          <w:lang w:val="es-ES"/>
        </w:rPr>
        <w:t xml:space="preserve"> de </w:t>
      </w:r>
      <w:r>
        <w:rPr>
          <w:b/>
          <w:lang w:val="es-ES"/>
        </w:rPr>
        <w:t>otra</w:t>
      </w:r>
      <w:r w:rsidR="00BF309E">
        <w:rPr>
          <w:b/>
          <w:lang w:val="es-ES"/>
        </w:rPr>
        <w:t xml:space="preserve"> clase </w:t>
      </w:r>
      <w:proofErr w:type="spellStart"/>
      <w:r w:rsidR="00BF309E">
        <w:rPr>
          <w:b/>
          <w:lang w:val="es-ES"/>
        </w:rPr>
        <w:t>Calculos</w:t>
      </w:r>
      <w:proofErr w:type="spellEnd"/>
      <w:r w:rsidR="00BF309E">
        <w:rPr>
          <w:b/>
          <w:lang w:val="es-ES"/>
        </w:rPr>
        <w:t xml:space="preserve"> (Operación) </w:t>
      </w:r>
      <w:r>
        <w:rPr>
          <w:b/>
          <w:lang w:val="es-ES"/>
        </w:rPr>
        <w:t xml:space="preserve">funcionando en </w:t>
      </w:r>
      <w:r>
        <w:rPr>
          <w:b/>
          <w:lang w:val="es-ES"/>
        </w:rPr>
        <w:t>nuestro</w:t>
      </w:r>
      <w:r>
        <w:rPr>
          <w:b/>
          <w:lang w:val="es-ES"/>
        </w:rPr>
        <w:t xml:space="preserve"> principal</w:t>
      </w:r>
    </w:p>
    <w:p w14:paraId="526D9916" w14:textId="77777777" w:rsidR="00BF309E" w:rsidRDefault="00BF309E" w:rsidP="00DA2E24">
      <w:pPr>
        <w:rPr>
          <w:b/>
          <w:lang w:val="es-ES"/>
        </w:rPr>
      </w:pPr>
    </w:p>
    <w:p w14:paraId="5196C805" w14:textId="77777777" w:rsidR="00BF309E" w:rsidRDefault="00BF309E" w:rsidP="00DA2E24">
      <w:pPr>
        <w:rPr>
          <w:b/>
          <w:lang w:val="es-ES"/>
        </w:rPr>
      </w:pPr>
    </w:p>
    <w:p w14:paraId="76D927A6" w14:textId="6D56F0DB" w:rsidR="00DA2E24" w:rsidRPr="00E43DD6" w:rsidRDefault="00826DB6" w:rsidP="001F66EB">
      <w:pPr>
        <w:rPr>
          <w:b/>
        </w:rPr>
      </w:pPr>
      <w:r>
        <w:rPr>
          <w:b/>
          <w:noProof/>
        </w:rPr>
        <w:drawing>
          <wp:inline distT="0" distB="0" distL="0" distR="0" wp14:anchorId="7D08DFC4" wp14:editId="5ED35B00">
            <wp:extent cx="5929630" cy="3703955"/>
            <wp:effectExtent l="0" t="0" r="0" b="4445"/>
            <wp:docPr id="3" name="Picture 3" descr="../../../../Screenshots/Screenshot%202018-02-02%2021.26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Screenshots/Screenshot%202018-02-02%2021.26.5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2E24" w:rsidRPr="00E43DD6" w:rsidSect="00FA29F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7"/>
  <w:proofState w:spelling="clean" w:grammar="clean"/>
  <w:attachedTemplate r:id="rId1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66EB"/>
    <w:rsid w:val="00095987"/>
    <w:rsid w:val="000F6D61"/>
    <w:rsid w:val="00106226"/>
    <w:rsid w:val="001F66EB"/>
    <w:rsid w:val="00371FC7"/>
    <w:rsid w:val="003A0321"/>
    <w:rsid w:val="003E36AA"/>
    <w:rsid w:val="004C6A42"/>
    <w:rsid w:val="00826DB6"/>
    <w:rsid w:val="00A734E1"/>
    <w:rsid w:val="00AC6BF9"/>
    <w:rsid w:val="00BF309E"/>
    <w:rsid w:val="00CC2634"/>
    <w:rsid w:val="00DA2E24"/>
    <w:rsid w:val="00E43DD6"/>
    <w:rsid w:val="00FA2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34A22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0622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CC263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hyperlink" Target="https://github.com/LEDODO99/HojaTrabajo2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nahernandez/Library/Group%20Containers/UBF8T346G9.Office/User%20Content.localized/Templates.localized/Encabezado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Encabezado.dotx</Template>
  <TotalTime>10</TotalTime>
  <Pages>3</Pages>
  <Words>106</Words>
  <Characters>609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"ANA LUCÍA, HERNANDEZ ORDOÑEZ"</dc:creator>
  <cp:keywords/>
  <dc:description/>
  <cp:lastModifiedBy>"ANA LUCÍA, HERNANDEZ ORDOÑEZ"</cp:lastModifiedBy>
  <cp:revision>8</cp:revision>
  <dcterms:created xsi:type="dcterms:W3CDTF">2018-02-03T02:49:00Z</dcterms:created>
  <dcterms:modified xsi:type="dcterms:W3CDTF">2018-02-03T04:16:00Z</dcterms:modified>
</cp:coreProperties>
</file>